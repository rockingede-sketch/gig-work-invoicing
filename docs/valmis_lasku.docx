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26"/>
        <w:tblW w:w="11380" w:type="dxa"/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517"/>
        <w:gridCol w:w="558"/>
        <w:gridCol w:w="1480"/>
        <w:gridCol w:w="140"/>
        <w:gridCol w:w="852"/>
        <w:gridCol w:w="142"/>
        <w:gridCol w:w="142"/>
        <w:gridCol w:w="283"/>
        <w:gridCol w:w="1559"/>
        <w:gridCol w:w="2707"/>
      </w:tblGrid>
      <w:tr w:rsidR="00593A1F" w:rsidRPr="00441BA1" w14:paraId="1E32ABD8" w14:textId="77777777" w:rsidTr="00A62803">
        <w:trPr>
          <w:trHeight w:val="570"/>
        </w:trPr>
        <w:tc>
          <w:tcPr>
            <w:tcW w:w="3517" w:type="dxa"/>
            <w:tcMar>
              <w:top w:w="0" w:type="dxa"/>
            </w:tcMar>
          </w:tcPr>
          <w:p w14:paraId="2D0F75D1" w14:textId="127A2176" w:rsidR="00593A1F" w:rsidRPr="00BF035B" w:rsidRDefault="00C64D43" w:rsidP="00593A1F">
            <w:pPr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  <w:lang w:val="fi-FI"/>
              </w:rPr>
            </w:pPr>
            <w:r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Eskon, Nickin ja Sreevidyan 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>Keikkalaskutuspalvel</w:t>
            </w:r>
            <w:r w:rsidR="00AA75EE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u</w:t>
            </w:r>
            <w:r w:rsidR="00BF035B" w:rsidRPr="00BF035B">
              <w:rPr>
                <w:rFonts w:asciiTheme="majorHAnsi" w:hAnsiTheme="majorHAnsi"/>
                <w:b/>
                <w:bCs/>
                <w:noProof/>
                <w:color w:val="000000" w:themeColor="text1"/>
                <w:sz w:val="22"/>
                <w:szCs w:val="22"/>
                <w:lang w:eastAsia="ja-JP"/>
              </w:rPr>
              <w:t xml:space="preserve"> Oy Ltd</w:t>
            </w:r>
          </w:p>
        </w:tc>
        <w:tc>
          <w:tcPr>
            <w:tcW w:w="7863" w:type="dxa"/>
            <w:gridSpan w:val="9"/>
          </w:tcPr>
          <w:p w14:paraId="4527AD5D" w14:textId="391A4A52" w:rsidR="00593A1F" w:rsidRPr="00441BA1" w:rsidRDefault="00593A1F" w:rsidP="002A74EC">
            <w:pPr>
              <w:pStyle w:val="ThankYou"/>
              <w:framePr w:hSpace="0" w:wrap="auto" w:vAnchor="margin" w:hAnchor="text" w:xAlign="left" w:yAlign="inline"/>
              <w:rPr>
                <w:lang w:val="fi-FI"/>
                <w14:textFill>
                  <w14:solidFill>
                    <w14:schemeClr w14:val="accent6"/>
                  </w14:solidFill>
                </w14:textFill>
              </w:rPr>
            </w:pPr>
            <w:r w:rsidRPr="00441BA1">
              <w:rPr>
                <w:lang w:val="fi-FI"/>
              </w:rPr>
              <w:t xml:space="preserve">Lasku </w:t>
            </w:r>
            <w:proofErr w:type="gramStart"/>
            <w:r w:rsidR="006F25E5">
              <w:rPr>
                <w:lang w:val="fi-FI"/>
              </w:rPr>
              <w:t xml:space="preserve">2026-001</w:t>
            </w:r>
          </w:p>
        </w:tc>
      </w:tr>
      <w:tr w:rsidR="00593A1F" w:rsidRPr="00441BA1" w14:paraId="31A5BDF2" w14:textId="77777777" w:rsidTr="002A74EC">
        <w:trPr>
          <w:trHeight w:val="480"/>
        </w:trPr>
        <w:tc>
          <w:tcPr>
            <w:tcW w:w="6547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</w:tcPr>
          <w:p w14:paraId="18F735E4" w14:textId="20B41C69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Laskun päiväys: </w:t>
            </w:r>
            <w:proofErr w:type="gramStart"/>
            <w:r w:rsidR="00A62803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13.04.2026</w:t>
            </w:r>
          </w:p>
          <w:p w14:paraId="5EDB3D0D" w14:textId="029C215D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Eräpäivä: </w:t>
            </w:r>
            <w:proofErr w:type="gramStart"/>
            <w:r w:rsidR="00A62803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21.04.2026</w:t>
            </w:r>
          </w:p>
          <w:p w14:paraId="1BC1F1AB" w14:textId="77777777" w:rsidR="00593A1F" w:rsidRPr="00441BA1" w:rsidRDefault="00593A1F" w:rsidP="00593A1F">
            <w:pPr>
              <w:pStyle w:val="Slogan"/>
              <w:spacing w:line="276" w:lineRule="auto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833" w:type="dxa"/>
            <w:gridSpan w:val="5"/>
            <w:tcBorders>
              <w:bottom w:val="single" w:sz="4" w:space="0" w:color="FABF8F" w:themeColor="accent6" w:themeTint="99"/>
            </w:tcBorders>
            <w:shd w:val="clear" w:color="auto" w:fill="FFFFFF"/>
          </w:tcPr>
          <w:p w14:paraId="7A60EDB5" w14:textId="77777777" w:rsidR="00593A1F" w:rsidRPr="00441BA1" w:rsidRDefault="00D83F37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D83F37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MAKSAJA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:</w:t>
            </w:r>
          </w:p>
          <w:p w14:paraId="738C289E" w14:textId="2CEFFACA" w:rsidR="00593A1F" w:rsidRPr="00441BA1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Sepen Kapakka tmi</w:t>
            </w:r>
          </w:p>
          <w:p w14:paraId="3CB07F99" w14:textId="77777777" w:rsidR="008C1B44" w:rsidRDefault="00A57B0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Hämäräkuja 2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00100 </w:t>
            </w:r>
            <w:proofErr w:type="gramStart"/>
            <w:r w:rsidR="008C1B44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Helsinki</w:t>
            </w:r>
          </w:p>
          <w:p w14:paraId="74D1DA04" w14:textId="6A5BB4EC" w:rsidR="00593A1F" w:rsidRPr="006F25E5" w:rsidRDefault="008C1B44" w:rsidP="00593A1F">
            <w:pPr>
              <w:pStyle w:val="DateandNumber"/>
              <w:tabs>
                <w:tab w:val="left" w:pos="227"/>
                <w:tab w:val="right" w:pos="3302"/>
              </w:tabs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/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1234567-8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ALV-tunnus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proofErr w:type="gramStart"/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FI12345678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6CEF0F62" w14:textId="77777777" w:rsidTr="002A74EC">
        <w:trPr>
          <w:trHeight w:val="4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tcMar>
              <w:top w:w="0" w:type="dxa"/>
            </w:tcMar>
            <w:vAlign w:val="center"/>
          </w:tcPr>
          <w:p w14:paraId="3E74B55F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KUVAUS</w:t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1E5EC9CB" w14:textId="77777777" w:rsidR="00593A1F" w:rsidRPr="00441BA1" w:rsidRDefault="00593A1F" w:rsidP="00593A1F">
            <w:pPr>
              <w:pStyle w:val="ColumnHeadings"/>
              <w:rPr>
                <w:sz w:val="22"/>
                <w:szCs w:val="22"/>
                <w:lang w:val="fi-FI"/>
              </w:rPr>
            </w:pPr>
            <w:r w:rsidRPr="00441BA1">
              <w:rPr>
                <w:sz w:val="22"/>
                <w:szCs w:val="22"/>
                <w:lang w:val="fi-FI"/>
              </w:rPr>
              <w:t>MÄÄRÄ</w:t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357020C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À-HINTA</w:t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29A63654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79646" w:themeFill="accent6"/>
            <w:vAlign w:val="center"/>
          </w:tcPr>
          <w:p w14:paraId="687F0BA8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  <w:lang w:val="fi-FI"/>
              </w:rPr>
              <w:t xml:space="preserve">ALV</w:t>
            </w:r>
          </w:p>
        </w:tc>
      </w:tr>
      <w:tr w:rsidR="00593A1F" w:rsidRPr="00441BA1" w14:paraId="5AB6F602" w14:textId="77777777" w:rsidTr="002A74EC">
        <w:trPr>
          <w:trHeight w:val="226"/>
        </w:trPr>
        <w:tc>
          <w:tcPr>
            <w:tcW w:w="4075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tcMar>
              <w:top w:w="0" w:type="dxa"/>
            </w:tcMar>
            <w:vAlign w:val="center"/>
          </w:tcPr>
          <w:p w14:paraId="2A2E1D43" w14:textId="4D36A587" w:rsidR="00593A1F" w:rsidRPr="00441BA1" w:rsidRDefault="00974107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Eskon ja Nickin laulu ja soitto 1 tunti 30.3.2026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620" w:type="dxa"/>
            <w:gridSpan w:val="2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6255427" w14:textId="3F400875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419" w:type="dxa"/>
            <w:gridSpan w:val="4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211A3A94" w14:textId="0C2583D4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1999.40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1559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06461483" w14:textId="74EA5CD3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1999.40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  <w:left w:val="single" w:sz="4" w:space="0" w:color="FABF8F" w:themeColor="accent6" w:themeTint="99"/>
              <w:bottom w:val="single" w:sz="4" w:space="0" w:color="FABF8F" w:themeColor="accent6" w:themeTint="99"/>
              <w:right w:val="single" w:sz="4" w:space="0" w:color="FABF8F" w:themeColor="accent6" w:themeTint="99"/>
            </w:tcBorders>
            <w:shd w:val="clear" w:color="auto" w:fill="FFFFFF"/>
            <w:vAlign w:val="center"/>
          </w:tcPr>
          <w:p w14:paraId="498DA9C6" w14:textId="1071BD8D" w:rsidR="00593A1F" w:rsidRPr="00441BA1" w:rsidRDefault="00974107" w:rsidP="00593A1F">
            <w:pPr>
              <w:jc w:val="center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509.85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proofErr w:type="gramStart"/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(</w:t>
            </w:r>
            <w:r w:rsidR="00860FBC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25.50 %</w:t>
            </w:r>
            <w:r w:rsidR="00860FBC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>)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</w:tr>
      <w:tr w:rsidR="00593A1F" w:rsidRPr="00441BA1" w14:paraId="38F19CA7" w14:textId="77777777" w:rsidTr="002A74EC">
        <w:trPr>
          <w:trHeight w:val="287"/>
        </w:trPr>
        <w:tc>
          <w:tcPr>
            <w:tcW w:w="6831" w:type="dxa"/>
            <w:gridSpan w:val="7"/>
            <w:vMerge w:val="restart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80885D7" w14:textId="77777777" w:rsidR="00593A1F" w:rsidRPr="00441BA1" w:rsidRDefault="00593A1F" w:rsidP="004C19A0">
            <w:pPr>
              <w:spacing w:before="40" w:after="40"/>
              <w:rPr>
                <w:rFonts w:asciiTheme="majorHAnsi" w:hAnsiTheme="majorHAnsi"/>
                <w:color w:val="000000" w:themeColor="text1"/>
                <w:sz w:val="20"/>
                <w:szCs w:val="20"/>
                <w:lang w:val="fi-F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FABF8F" w:themeColor="accent6" w:themeTint="99"/>
            </w:tcBorders>
            <w:vAlign w:val="center"/>
          </w:tcPr>
          <w:p w14:paraId="3A035E26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</w:p>
          <w:p w14:paraId="2E3FB7DD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YHTEENSÄ</w:t>
            </w:r>
          </w:p>
        </w:tc>
        <w:tc>
          <w:tcPr>
            <w:tcW w:w="2707" w:type="dxa"/>
            <w:tcBorders>
              <w:top w:val="single" w:sz="4" w:space="0" w:color="FABF8F" w:themeColor="accent6" w:themeTint="99"/>
            </w:tcBorders>
            <w:vAlign w:val="center"/>
          </w:tcPr>
          <w:p w14:paraId="5D7D6DE1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  <w:p w14:paraId="2FED2D5A" w14:textId="6A2587E4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1999.40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6290BB8F" w14:textId="77777777" w:rsidTr="00593A1F">
        <w:trPr>
          <w:trHeight w:val="223"/>
        </w:trPr>
        <w:tc>
          <w:tcPr>
            <w:tcW w:w="6831" w:type="dxa"/>
            <w:gridSpan w:val="7"/>
            <w:vMerge/>
            <w:tcMar>
              <w:top w:w="0" w:type="dxa"/>
            </w:tcMar>
          </w:tcPr>
          <w:p w14:paraId="28138D0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111647FF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 xml:space="preserve">ALV</w:t>
            </w:r>
          </w:p>
        </w:tc>
        <w:tc>
          <w:tcPr>
            <w:tcW w:w="2707" w:type="dxa"/>
            <w:vAlign w:val="center"/>
          </w:tcPr>
          <w:p w14:paraId="1ED4BE2E" w14:textId="452C4D43" w:rsidR="00593A1F" w:rsidRPr="00441BA1" w:rsidRDefault="00974107" w:rsidP="00593A1F">
            <w:pPr>
              <w:jc w:val="right"/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509.85</w:t>
            </w:r>
            <w:r w:rsidR="00593A1F"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 xml:space="preserve"> €</w:t>
            </w:r>
          </w:p>
        </w:tc>
      </w:tr>
      <w:tr w:rsidR="00593A1F" w:rsidRPr="00441BA1" w14:paraId="4C548C88" w14:textId="77777777" w:rsidTr="00593A1F">
        <w:trPr>
          <w:trHeight w:val="166"/>
        </w:trPr>
        <w:tc>
          <w:tcPr>
            <w:tcW w:w="5555" w:type="dxa"/>
            <w:gridSpan w:val="3"/>
            <w:tcMar>
              <w:top w:w="0" w:type="dxa"/>
            </w:tcMar>
          </w:tcPr>
          <w:p w14:paraId="65783669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118" w:type="dxa"/>
            <w:gridSpan w:val="6"/>
            <w:vAlign w:val="center"/>
          </w:tcPr>
          <w:p w14:paraId="4FCC55B3" w14:textId="77777777" w:rsidR="00593A1F" w:rsidRPr="00441BA1" w:rsidRDefault="00593A1F" w:rsidP="00593A1F">
            <w:pPr>
              <w:jc w:val="right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  <w:t xml:space="preserve">Maksettava yhteensä</w:t>
            </w:r>
          </w:p>
        </w:tc>
        <w:tc>
          <w:tcPr>
            <w:tcW w:w="2707" w:type="dxa"/>
            <w:vAlign w:val="center"/>
          </w:tcPr>
          <w:p w14:paraId="6D00A205" w14:textId="230D46EB" w:rsidR="00593A1F" w:rsidRPr="00441BA1" w:rsidRDefault="00974107" w:rsidP="00593A1F">
            <w:pPr>
              <w:jc w:val="righ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 xml:space="preserve">2509.25 </w:t>
            </w:r>
            <w:r w:rsidR="00593A1F" w:rsidRPr="00441BA1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  <w:t>€</w:t>
            </w:r>
          </w:p>
        </w:tc>
      </w:tr>
      <w:tr w:rsidR="00593A1F" w:rsidRPr="00441BA1" w14:paraId="3332975A" w14:textId="77777777" w:rsidTr="00593A1F">
        <w:trPr>
          <w:trHeight w:val="372"/>
        </w:trPr>
        <w:tc>
          <w:tcPr>
            <w:tcW w:w="11380" w:type="dxa"/>
            <w:gridSpan w:val="10"/>
            <w:tcMar>
              <w:top w:w="0" w:type="dxa"/>
            </w:tcMar>
          </w:tcPr>
          <w:p w14:paraId="62A01AD7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10B2F191" w14:textId="77777777" w:rsidTr="002A74EC">
        <w:trPr>
          <w:trHeight w:val="113"/>
        </w:trPr>
        <w:tc>
          <w:tcPr>
            <w:tcW w:w="11380" w:type="dxa"/>
            <w:gridSpan w:val="10"/>
            <w:tcBorders>
              <w:bottom w:val="single" w:sz="4" w:space="0" w:color="FABF8F" w:themeColor="accent6" w:themeTint="99"/>
            </w:tcBorders>
            <w:tcMar>
              <w:top w:w="0" w:type="dxa"/>
            </w:tcMar>
          </w:tcPr>
          <w:p w14:paraId="36E52B17" w14:textId="77777777" w:rsidR="00593A1F" w:rsidRPr="00441BA1" w:rsidRDefault="00593A1F" w:rsidP="00593A1F">
            <w:pPr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</w:pPr>
            <w:r w:rsidRPr="00441BA1">
              <w:rPr>
                <w:rFonts w:asciiTheme="majorHAnsi" w:hAnsiTheme="majorHAnsi"/>
                <w:color w:val="000000" w:themeColor="text1"/>
                <w:sz w:val="22"/>
                <w:szCs w:val="22"/>
                <w:lang w:val="fi-FI"/>
              </w:rPr>
              <w:tab/>
            </w:r>
          </w:p>
        </w:tc>
      </w:tr>
      <w:tr w:rsidR="00593A1F" w:rsidRPr="00441BA1" w14:paraId="4FA8A157" w14:textId="77777777" w:rsidTr="002A74EC">
        <w:trPr>
          <w:trHeight w:val="290"/>
        </w:trPr>
        <w:tc>
          <w:tcPr>
            <w:tcW w:w="6689" w:type="dxa"/>
            <w:gridSpan w:val="6"/>
            <w:tcBorders>
              <w:top w:val="single" w:sz="4" w:space="0" w:color="FABF8F" w:themeColor="accent6" w:themeTint="99"/>
            </w:tcBorders>
            <w:tcMar>
              <w:top w:w="0" w:type="dxa"/>
            </w:tcMar>
          </w:tcPr>
          <w:p w14:paraId="3BEA03D8" w14:textId="218E4D1E" w:rsidR="00D454D4" w:rsidRPr="00441BA1" w:rsidRDefault="00A62803" w:rsidP="00D454D4">
            <w:pPr>
              <w:pStyle w:val="Slogan"/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Eskon, Nickin ja </w:t>
            </w:r>
            <w:proofErr w:type="spellStart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Sreevidyan</w:t>
            </w:r>
            <w:proofErr w:type="spellEnd"/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Keikkalaskupalvel</w:t>
            </w:r>
            <w:r w:rsidR="004E40BC"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>u</w:t>
            </w:r>
            <w:r>
              <w:rPr>
                <w:rFonts w:asciiTheme="majorHAnsi" w:hAnsiTheme="majorHAnsi"/>
                <w:b/>
                <w:i w:val="0"/>
                <w:color w:val="000000" w:themeColor="text1"/>
                <w:sz w:val="22"/>
                <w:szCs w:val="22"/>
                <w:lang w:val="fi-FI"/>
              </w:rPr>
              <w:t xml:space="preserve"> Oy Ltd</w:t>
            </w:r>
          </w:p>
          <w:p w14:paraId="1BA249D7" w14:textId="32E7C3F1" w:rsidR="00361E98" w:rsidRPr="00441BA1" w:rsidRDefault="00A62803" w:rsidP="00D454D4">
            <w:pPr>
              <w:pStyle w:val="Slogan"/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Takomokuja 2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00380 Helsinki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Y-tunnus: </w:t>
            </w:r>
            <w:proofErr w:type="gramStart"/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3313311-1</w:t>
            </w:r>
            <w:proofErr w:type="gramEnd"/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ALV-tunnus: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FI33133111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  <w:t xml:space="preserve">Puh: </w:t>
            </w:r>
            <w:r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t>040 0999999</w:t>
            </w:r>
            <w:r w:rsidR="00D454D4" w:rsidRPr="00441BA1">
              <w:rPr>
                <w:rFonts w:asciiTheme="majorHAnsi" w:hAnsiTheme="majorHAnsi"/>
                <w:i w:val="0"/>
                <w:color w:val="000000" w:themeColor="text1"/>
                <w:sz w:val="22"/>
                <w:szCs w:val="22"/>
                <w:lang w:val="fi-FI"/>
              </w:rPr>
              <w:br/>
            </w:r>
          </w:p>
        </w:tc>
        <w:tc>
          <w:tcPr>
            <w:tcW w:w="4691" w:type="dxa"/>
            <w:gridSpan w:val="4"/>
            <w:tcBorders>
              <w:top w:val="single" w:sz="4" w:space="0" w:color="FABF8F" w:themeColor="accent6" w:themeTint="99"/>
            </w:tcBorders>
          </w:tcPr>
          <w:p w14:paraId="3BF784D0" w14:textId="3359BCDD" w:rsidR="00593A1F" w:rsidRPr="00441BA1" w:rsidRDefault="0061638A" w:rsidP="00593A1F">
            <w:pPr>
              <w:pStyle w:val="DateandNumber"/>
              <w:jc w:val="left"/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</w:pP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SWIFT/BIC: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NNNNN</w:t>
            </w:r>
            <w:r w:rsidR="00593A1F" w:rsidRPr="00441BA1"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br/>
              <w:t xml:space="preserve">Tilinumero: </w:t>
            </w:r>
            <w:r>
              <w:rPr>
                <w:rFonts w:asciiTheme="majorHAnsi" w:hAnsiTheme="majorHAnsi"/>
                <w:i/>
                <w:color w:val="000000" w:themeColor="text1"/>
                <w:sz w:val="22"/>
                <w:szCs w:val="22"/>
                <w:lang w:val="fi-FI"/>
              </w:rPr>
              <w:t>FI30 3333 0001 012012</w:t>
            </w:r>
          </w:p>
          <w:p w14:paraId="21AEF2E3" w14:textId="77777777" w:rsidR="00593A1F" w:rsidRPr="00441BA1" w:rsidRDefault="00593A1F" w:rsidP="00593A1F">
            <w:pPr>
              <w:pStyle w:val="DateandNumber"/>
              <w:jc w:val="left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fi-FI"/>
              </w:rPr>
            </w:pPr>
          </w:p>
        </w:tc>
      </w:tr>
      <w:tr w:rsidR="00593A1F" w:rsidRPr="00441BA1" w14:paraId="766650F8" w14:textId="77777777" w:rsidTr="00593A1F">
        <w:trPr>
          <w:trHeight w:val="290"/>
        </w:trPr>
        <w:tc>
          <w:tcPr>
            <w:tcW w:w="11380" w:type="dxa"/>
            <w:gridSpan w:val="10"/>
            <w:shd w:val="clear" w:color="auto" w:fill="FFFFFF" w:themeFill="background1"/>
            <w:tcMar>
              <w:top w:w="0" w:type="dxa"/>
            </w:tcMar>
            <w:vAlign w:val="center"/>
          </w:tcPr>
          <w:p w14:paraId="13426D43" w14:textId="77777777" w:rsidR="00593A1F" w:rsidRPr="00441BA1" w:rsidRDefault="00593A1F" w:rsidP="00593A1F">
            <w:pPr>
              <w:jc w:val="center"/>
              <w:rPr>
                <w:rFonts w:asciiTheme="majorHAnsi" w:hAnsiTheme="majorHAnsi"/>
                <w:b/>
                <w:i/>
                <w:color w:val="000000" w:themeColor="text1"/>
                <w:sz w:val="22"/>
                <w:szCs w:val="22"/>
                <w:lang w:val="fi-FI"/>
              </w:rPr>
            </w:pPr>
          </w:p>
        </w:tc>
      </w:tr>
    </w:tbl>
    <w:p w14:paraId="4E3D2BAF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1BC1C081" w14:textId="77777777" w:rsidR="00593A1F" w:rsidRPr="00441BA1" w:rsidRDefault="00593A1F" w:rsidP="00593A1F">
      <w:pPr>
        <w:tabs>
          <w:tab w:val="left" w:pos="974"/>
        </w:tabs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p w14:paraId="7302C5DD" w14:textId="77777777" w:rsidR="00F166AF" w:rsidRPr="00441BA1" w:rsidRDefault="00F166AF">
      <w:pPr>
        <w:rPr>
          <w:rFonts w:asciiTheme="majorHAnsi" w:hAnsiTheme="majorHAnsi"/>
          <w:color w:val="000000" w:themeColor="text1"/>
          <w:sz w:val="22"/>
          <w:szCs w:val="22"/>
          <w:lang w:val="fi-FI"/>
        </w:rPr>
      </w:pPr>
    </w:p>
    <w:sectPr w:rsidR="00F166AF" w:rsidRPr="0044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1B5C"/>
    <w:rsid w:val="000752F6"/>
    <w:rsid w:val="001C1078"/>
    <w:rsid w:val="002A74EC"/>
    <w:rsid w:val="00361E98"/>
    <w:rsid w:val="00423436"/>
    <w:rsid w:val="00441BA1"/>
    <w:rsid w:val="004C19A0"/>
    <w:rsid w:val="004E40BC"/>
    <w:rsid w:val="004F0716"/>
    <w:rsid w:val="004F5678"/>
    <w:rsid w:val="005308BB"/>
    <w:rsid w:val="00593A1F"/>
    <w:rsid w:val="0061638A"/>
    <w:rsid w:val="006F25E5"/>
    <w:rsid w:val="007D1B5C"/>
    <w:rsid w:val="00860FBC"/>
    <w:rsid w:val="008C1B44"/>
    <w:rsid w:val="00974107"/>
    <w:rsid w:val="009B34E6"/>
    <w:rsid w:val="009C56AA"/>
    <w:rsid w:val="00A42F03"/>
    <w:rsid w:val="00A57B04"/>
    <w:rsid w:val="00A62803"/>
    <w:rsid w:val="00AA030D"/>
    <w:rsid w:val="00AA75EE"/>
    <w:rsid w:val="00B00A35"/>
    <w:rsid w:val="00B83511"/>
    <w:rsid w:val="00BF035B"/>
    <w:rsid w:val="00BF6E49"/>
    <w:rsid w:val="00C046D1"/>
    <w:rsid w:val="00C10122"/>
    <w:rsid w:val="00C328B1"/>
    <w:rsid w:val="00C64D43"/>
    <w:rsid w:val="00C92F69"/>
    <w:rsid w:val="00D454D4"/>
    <w:rsid w:val="00D60678"/>
    <w:rsid w:val="00D83F37"/>
    <w:rsid w:val="00DC3CE2"/>
    <w:rsid w:val="00E6527B"/>
    <w:rsid w:val="00F1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8571"/>
  <w15:docId w15:val="{FF701C3B-6DA0-48F6-9660-2C0BCE44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93A1F"/>
    <w:pPr>
      <w:spacing w:after="0" w:line="240" w:lineRule="auto"/>
    </w:pPr>
    <w:rPr>
      <w:rFonts w:eastAsia="Times New Roman" w:cs="Times New Roman"/>
      <w:color w:val="404040" w:themeColor="text1" w:themeTint="BF"/>
      <w:sz w:val="16"/>
      <w:szCs w:val="1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DateandNumber">
    <w:name w:val="Date and Number"/>
    <w:basedOn w:val="Normaali"/>
    <w:qFormat/>
    <w:rsid w:val="00593A1F"/>
    <w:pPr>
      <w:spacing w:line="264" w:lineRule="auto"/>
      <w:jc w:val="right"/>
    </w:pPr>
    <w:rPr>
      <w:spacing w:val="4"/>
    </w:rPr>
  </w:style>
  <w:style w:type="paragraph" w:customStyle="1" w:styleId="Slogan">
    <w:name w:val="Slogan"/>
    <w:basedOn w:val="Normaali"/>
    <w:qFormat/>
    <w:rsid w:val="00593A1F"/>
    <w:rPr>
      <w:i/>
      <w:spacing w:val="4"/>
      <w:sz w:val="14"/>
      <w:szCs w:val="18"/>
    </w:rPr>
  </w:style>
  <w:style w:type="paragraph" w:customStyle="1" w:styleId="ThankYou">
    <w:name w:val="Thank You"/>
    <w:basedOn w:val="Normaali"/>
    <w:autoRedefine/>
    <w:qFormat/>
    <w:rsid w:val="002A74EC"/>
    <w:pPr>
      <w:framePr w:hSpace="180" w:wrap="around" w:vAnchor="text" w:hAnchor="margin" w:xAlign="center" w:y="-526"/>
      <w:spacing w:before="100"/>
      <w:jc w:val="center"/>
    </w:pPr>
    <w:rPr>
      <w:rFonts w:asciiTheme="majorHAnsi" w:hAnsiTheme="majorHAnsi"/>
      <w:b/>
      <w:i/>
      <w:color w:val="F79646" w:themeColor="accent6"/>
      <w:sz w:val="32"/>
      <w:szCs w:val="32"/>
      <w14:textFill>
        <w14:gradFill>
          <w14:gsLst>
            <w14:gs w14:pos="0">
              <w14:schemeClr w14:val="accent6">
                <w14:shade w14:val="30000"/>
                <w14:satMod w14:val="115000"/>
              </w14:schemeClr>
            </w14:gs>
            <w14:gs w14:pos="50000">
              <w14:schemeClr w14:val="accent6">
                <w14:shade w14:val="67500"/>
                <w14:satMod w14:val="115000"/>
              </w14:schemeClr>
            </w14:gs>
            <w14:gs w14:pos="100000">
              <w14:schemeClr w14:val="accent6">
                <w14:shade w14:val="100000"/>
                <w14:satMod w14:val="115000"/>
              </w14:schemeClr>
            </w14:gs>
          </w14:gsLst>
          <w14:lin w14:ang="2700000" w14:scaled="0"/>
        </w14:gradFill>
      </w14:textFill>
    </w:rPr>
  </w:style>
  <w:style w:type="paragraph" w:customStyle="1" w:styleId="ColumnHeadings">
    <w:name w:val="Column Headings"/>
    <w:basedOn w:val="Normaali"/>
    <w:autoRedefine/>
    <w:qFormat/>
    <w:rsid w:val="00593A1F"/>
    <w:pPr>
      <w:jc w:val="center"/>
    </w:pPr>
    <w:rPr>
      <w:rFonts w:asciiTheme="majorHAnsi" w:hAnsiTheme="majorHAnsi"/>
      <w:b/>
      <w:bCs/>
      <w:iCs/>
      <w:color w:val="FFFFFF" w:themeColor="background1"/>
    </w:rPr>
  </w:style>
  <w:style w:type="paragraph" w:customStyle="1" w:styleId="Right-alignedtext">
    <w:name w:val="Right-aligned text"/>
    <w:basedOn w:val="Normaali"/>
    <w:qFormat/>
    <w:rsid w:val="00593A1F"/>
    <w:pPr>
      <w:spacing w:line="240" w:lineRule="atLeast"/>
      <w:jc w:val="right"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593A1F"/>
    <w:rPr>
      <w:rFonts w:ascii="Tahoma" w:hAnsi="Tahoma" w:cs="Tahoma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93A1F"/>
    <w:rPr>
      <w:rFonts w:ascii="Tahoma" w:eastAsia="Times New Roman" w:hAnsi="Tahoma" w:cs="Tahoma"/>
      <w:color w:val="404040" w:themeColor="text1" w:themeTint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lues\Downloads\virallinen_laskupohj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37890-443B-4CE2-9158-C66AEFEF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virallinen_laskupohja</Template>
  <TotalTime>230</TotalTime>
  <Pages>1</Pages>
  <Words>83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Esko Mikkola</dc:creator>
  <cp:lastModifiedBy>Esko Mikkola</cp:lastModifiedBy>
  <cp:revision>16</cp:revision>
  <dcterms:created xsi:type="dcterms:W3CDTF">2026-04-07T10:46:00Z</dcterms:created>
  <dcterms:modified xsi:type="dcterms:W3CDTF">2026-04-13T12:27:00Z</dcterms:modified>
  <dc:description/>
  <dc:identifier/>
  <dc:language/>
  <dc:subject/>
  <dc:title/>
</cp:coreProperties>
</file>